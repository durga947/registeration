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160"/>
        <w:gridCol w:w="1195"/>
        <w:gridCol w:w="2848"/>
        <w:gridCol w:w="606"/>
        <w:gridCol w:w="3257"/>
        <w:gridCol w:w="14"/>
      </w:tblGrid>
      <w:tr w:rsidR="000E0CBC" w:rsidRPr="00003BB9" w14:paraId="3703D52D" w14:textId="77777777" w:rsidTr="005F443C">
        <w:trPr>
          <w:trHeight w:hRule="exact" w:val="709"/>
          <w:tblHeader/>
        </w:trPr>
        <w:tc>
          <w:tcPr>
            <w:tcW w:w="10080" w:type="dxa"/>
            <w:gridSpan w:val="6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0501F43F" w14:textId="7B1BF127" w:rsidR="00495FD9" w:rsidRPr="00495FD9" w:rsidRDefault="000E0CBC" w:rsidP="00A278BD">
            <w:pPr>
              <w:pStyle w:val="Title"/>
              <w:jc w:val="center"/>
              <w:rPr>
                <w:noProof/>
              </w:rPr>
            </w:pPr>
            <w:r>
              <w:t>SOPPARI DURGABHAVANI</w:t>
            </w:r>
          </w:p>
        </w:tc>
      </w:tr>
      <w:tr w:rsidR="000E0CBC" w:rsidRPr="00CA1480" w14:paraId="6F9829B8" w14:textId="77777777" w:rsidTr="009A58BC">
        <w:trPr>
          <w:trHeight w:val="50"/>
        </w:trPr>
        <w:tc>
          <w:tcPr>
            <w:tcW w:w="3355" w:type="dxa"/>
            <w:gridSpan w:val="2"/>
            <w:tcBorders>
              <w:top w:val="single" w:sz="12" w:space="0" w:color="000000" w:themeColor="text1"/>
            </w:tcBorders>
          </w:tcPr>
          <w:p w14:paraId="2915F358" w14:textId="77777777" w:rsidR="000E0CBC" w:rsidRDefault="000E0CBC" w:rsidP="009A58BC">
            <w:pPr>
              <w:pStyle w:val="TableSmallRows"/>
            </w:pPr>
          </w:p>
        </w:tc>
        <w:tc>
          <w:tcPr>
            <w:tcW w:w="3454" w:type="dxa"/>
            <w:gridSpan w:val="2"/>
            <w:tcBorders>
              <w:top w:val="single" w:sz="12" w:space="0" w:color="000000" w:themeColor="text1"/>
            </w:tcBorders>
          </w:tcPr>
          <w:p w14:paraId="4A254232" w14:textId="77777777" w:rsidR="000E0CBC" w:rsidRDefault="000E0CBC" w:rsidP="009A58BC">
            <w:pPr>
              <w:pStyle w:val="TableSmallRows"/>
            </w:pPr>
          </w:p>
        </w:tc>
        <w:tc>
          <w:tcPr>
            <w:tcW w:w="3271" w:type="dxa"/>
            <w:gridSpan w:val="2"/>
            <w:tcBorders>
              <w:top w:val="single" w:sz="12" w:space="0" w:color="000000" w:themeColor="text1"/>
            </w:tcBorders>
          </w:tcPr>
          <w:p w14:paraId="12696018" w14:textId="77777777" w:rsidR="000E0CBC" w:rsidRPr="00CA1480" w:rsidRDefault="000E0CBC" w:rsidP="009A58BC">
            <w:pPr>
              <w:pStyle w:val="TableSmallRows"/>
            </w:pPr>
          </w:p>
        </w:tc>
      </w:tr>
      <w:tr w:rsidR="000E0CBC" w14:paraId="5823283B" w14:textId="77777777" w:rsidTr="009A58BC">
        <w:trPr>
          <w:trHeight w:val="648"/>
        </w:trPr>
        <w:tc>
          <w:tcPr>
            <w:tcW w:w="3355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3B85701B" w14:textId="77777777" w:rsidR="000E0CBC" w:rsidRDefault="000E0CBC" w:rsidP="009A58BC">
            <w:pPr>
              <w:jc w:val="center"/>
            </w:pPr>
            <w:r>
              <w:t>sopparibhavani@gmail.com</w:t>
            </w:r>
          </w:p>
        </w:tc>
        <w:tc>
          <w:tcPr>
            <w:tcW w:w="3454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2A83D1" w14:textId="77777777" w:rsidR="000E0CBC" w:rsidRDefault="000E0CBC" w:rsidP="009A58BC">
            <w:pPr>
              <w:jc w:val="center"/>
            </w:pPr>
            <w:r>
              <w:t>7386844978</w:t>
            </w:r>
          </w:p>
        </w:tc>
        <w:tc>
          <w:tcPr>
            <w:tcW w:w="3271" w:type="dxa"/>
            <w:gridSpan w:val="2"/>
            <w:tcBorders>
              <w:left w:val="single" w:sz="12" w:space="0" w:color="000000" w:themeColor="text1"/>
            </w:tcBorders>
            <w:vAlign w:val="center"/>
          </w:tcPr>
          <w:p w14:paraId="3F0FB1C2" w14:textId="0AB29B4A" w:rsidR="000E0CBC" w:rsidRDefault="007647E9" w:rsidP="009A58BC">
            <w:pPr>
              <w:jc w:val="center"/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www.linkedin.com/in/soppari-durgabhavani-a7b0bb294</w:t>
            </w:r>
          </w:p>
        </w:tc>
      </w:tr>
      <w:tr w:rsidR="000E0CBC" w:rsidRPr="00CA1480" w14:paraId="4485E0B2" w14:textId="77777777" w:rsidTr="009A58BC">
        <w:trPr>
          <w:trHeight w:val="89"/>
        </w:trPr>
        <w:tc>
          <w:tcPr>
            <w:tcW w:w="3355" w:type="dxa"/>
            <w:gridSpan w:val="2"/>
            <w:tcBorders>
              <w:bottom w:val="single" w:sz="12" w:space="0" w:color="000000" w:themeColor="text1"/>
            </w:tcBorders>
          </w:tcPr>
          <w:p w14:paraId="57CB4795" w14:textId="77777777" w:rsidR="000E0CBC" w:rsidRDefault="000E0CBC" w:rsidP="009A58BC">
            <w:pPr>
              <w:pStyle w:val="TableSmallRows"/>
            </w:pPr>
          </w:p>
        </w:tc>
        <w:tc>
          <w:tcPr>
            <w:tcW w:w="3454" w:type="dxa"/>
            <w:gridSpan w:val="2"/>
            <w:tcBorders>
              <w:bottom w:val="single" w:sz="12" w:space="0" w:color="000000" w:themeColor="text1"/>
            </w:tcBorders>
          </w:tcPr>
          <w:p w14:paraId="2C860B67" w14:textId="77777777" w:rsidR="000E0CBC" w:rsidRDefault="000E0CBC" w:rsidP="009A58BC">
            <w:pPr>
              <w:pStyle w:val="TableSmallRows"/>
            </w:pPr>
          </w:p>
        </w:tc>
        <w:tc>
          <w:tcPr>
            <w:tcW w:w="3271" w:type="dxa"/>
            <w:gridSpan w:val="2"/>
            <w:tcBorders>
              <w:bottom w:val="single" w:sz="12" w:space="0" w:color="000000" w:themeColor="text1"/>
            </w:tcBorders>
          </w:tcPr>
          <w:p w14:paraId="2D7033F4" w14:textId="77777777" w:rsidR="000E0CBC" w:rsidRPr="00CA1480" w:rsidRDefault="000E0CBC" w:rsidP="009A58BC">
            <w:pPr>
              <w:pStyle w:val="TableSmallRows"/>
            </w:pPr>
          </w:p>
        </w:tc>
      </w:tr>
      <w:tr w:rsidR="000E0CBC" w14:paraId="1DFA7E77" w14:textId="77777777" w:rsidTr="009A58B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04"/>
        </w:trPr>
        <w:tc>
          <w:tcPr>
            <w:tcW w:w="2160" w:type="dxa"/>
            <w:tcBorders>
              <w:bottom w:val="single" w:sz="12" w:space="0" w:color="auto"/>
            </w:tcBorders>
          </w:tcPr>
          <w:p w14:paraId="5F09EA53" w14:textId="77777777" w:rsidR="000E0CBC" w:rsidRDefault="000E0CBC" w:rsidP="009A58BC">
            <w:pPr>
              <w:pStyle w:val="Heading1"/>
            </w:pPr>
            <w:r>
              <w:t>OBJECTIVE</w:t>
            </w:r>
          </w:p>
        </w:tc>
        <w:tc>
          <w:tcPr>
            <w:tcW w:w="7906" w:type="dxa"/>
            <w:gridSpan w:val="4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B0DDD95" w14:textId="2764D3E9" w:rsidR="000E0CBC" w:rsidRDefault="00A278BD" w:rsidP="005F443C">
            <w:pPr>
              <w:jc w:val="both"/>
            </w:pPr>
            <w:r w:rsidRPr="00A278BD">
              <w:t xml:space="preserve">As an </w:t>
            </w:r>
            <w:r w:rsidR="000919DC">
              <w:t xml:space="preserve">enthusiastic </w:t>
            </w:r>
            <w:r w:rsidRPr="00A278BD">
              <w:t>undergraduate student seeking technical roles, I am eager to tackle challenges that contribute to organizational success. I aim to foster a positive and productive work environment by effectively communicating with team members, setting clear goals, and monitoring performance</w:t>
            </w:r>
            <w:r w:rsidR="005F443C">
              <w:t>.</w:t>
            </w:r>
          </w:p>
        </w:tc>
      </w:tr>
      <w:tr w:rsidR="000E0CBC" w14:paraId="20520410" w14:textId="77777777" w:rsidTr="009A58B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662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2DD24CD6" w14:textId="77777777" w:rsidR="000E0CBC" w:rsidRDefault="000E0CBC" w:rsidP="009A58BC">
            <w:pPr>
              <w:pStyle w:val="Heading1"/>
            </w:pPr>
            <w:r>
              <w:t>EDUCATION</w:t>
            </w:r>
          </w:p>
        </w:tc>
        <w:tc>
          <w:tcPr>
            <w:tcW w:w="7906" w:type="dxa"/>
            <w:gridSpan w:val="4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7DA6AA8" w14:textId="77777777" w:rsidR="000E0CBC" w:rsidRDefault="000E0CBC" w:rsidP="009A58BC">
            <w:r>
              <w:t xml:space="preserve">JNTU COLLEGE OF </w:t>
            </w:r>
            <w:proofErr w:type="gramStart"/>
            <w:r>
              <w:t>ENGINEERING ,</w:t>
            </w:r>
            <w:proofErr w:type="gramEnd"/>
            <w:r>
              <w:t xml:space="preserve"> HYDERABAD</w:t>
            </w:r>
          </w:p>
          <w:p w14:paraId="113AA2B9" w14:textId="77777777" w:rsidR="000E0CBC" w:rsidRDefault="000E0CBC" w:rsidP="000E0CBC">
            <w:pPr>
              <w:pStyle w:val="ListParagraph"/>
              <w:numPr>
                <w:ilvl w:val="0"/>
                <w:numId w:val="12"/>
              </w:numPr>
            </w:pPr>
            <w:proofErr w:type="spellStart"/>
            <w:proofErr w:type="gramStart"/>
            <w:r>
              <w:t>Btech</w:t>
            </w:r>
            <w:proofErr w:type="spellEnd"/>
            <w:r>
              <w:t xml:space="preserve">  in</w:t>
            </w:r>
            <w:proofErr w:type="gramEnd"/>
            <w:r>
              <w:t xml:space="preserve"> Computer Science</w:t>
            </w:r>
          </w:p>
          <w:p w14:paraId="42EBBA42" w14:textId="2BBB747A" w:rsidR="00A278BD" w:rsidRDefault="00A278BD" w:rsidP="000E0CBC">
            <w:pPr>
              <w:pStyle w:val="ListParagraph"/>
              <w:numPr>
                <w:ilvl w:val="0"/>
                <w:numId w:val="12"/>
              </w:numPr>
            </w:pPr>
            <w:r>
              <w:t>CGPA:9.05/10</w:t>
            </w:r>
          </w:p>
          <w:p w14:paraId="11815812" w14:textId="6C6369D4" w:rsidR="000E0CBC" w:rsidRDefault="000E0CBC" w:rsidP="009A58BC">
            <w:pPr>
              <w:ind w:left="0"/>
            </w:pPr>
            <w:r>
              <w:t xml:space="preserve">   </w:t>
            </w:r>
            <w:proofErr w:type="gramStart"/>
            <w:r>
              <w:t>GOVERNMENT  INST</w:t>
            </w:r>
            <w:r w:rsidR="007B639F">
              <w:t>I</w:t>
            </w:r>
            <w:r>
              <w:t>TUTE</w:t>
            </w:r>
            <w:proofErr w:type="gramEnd"/>
            <w:r>
              <w:t xml:space="preserve"> OF ELECTRONICS,SECUNDERABAD</w:t>
            </w:r>
          </w:p>
          <w:p w14:paraId="2A1C5B3E" w14:textId="77777777" w:rsidR="000E0CBC" w:rsidRDefault="000E0CBC" w:rsidP="000E0CBC">
            <w:pPr>
              <w:pStyle w:val="ListParagraph"/>
              <w:numPr>
                <w:ilvl w:val="0"/>
                <w:numId w:val="12"/>
              </w:numPr>
            </w:pPr>
            <w:r>
              <w:t>Diploma In Computer Science</w:t>
            </w:r>
          </w:p>
          <w:p w14:paraId="1CE535EA" w14:textId="77777777" w:rsidR="000E0CBC" w:rsidRDefault="000E0CBC" w:rsidP="009A58BC">
            <w:pPr>
              <w:pStyle w:val="ListParagraph"/>
              <w:ind w:left="864"/>
            </w:pPr>
            <w:r>
              <w:t>CGPA: 9.93/10</w:t>
            </w:r>
          </w:p>
        </w:tc>
      </w:tr>
      <w:tr w:rsidR="000E0CBC" w:rsidRPr="009F1D80" w14:paraId="1E2A8CFF" w14:textId="77777777" w:rsidTr="009A58B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05729A2E" w14:textId="77777777" w:rsidR="000E0CBC" w:rsidRDefault="000E0CBC" w:rsidP="009A58BC">
            <w:pPr>
              <w:pStyle w:val="Heading1"/>
            </w:pPr>
            <w:r>
              <w:t>SKILLS</w:t>
            </w:r>
          </w:p>
        </w:tc>
        <w:tc>
          <w:tcPr>
            <w:tcW w:w="4043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6C75C74" w14:textId="6C04EA0A" w:rsidR="00B33CCB" w:rsidRPr="00B33CCB" w:rsidRDefault="00B33CCB" w:rsidP="00B33CCB">
            <w:pPr>
              <w:rPr>
                <w:u w:val="single"/>
              </w:rPr>
            </w:pPr>
            <w:r>
              <w:t xml:space="preserve">    </w:t>
            </w:r>
            <w:r w:rsidRPr="00B33CCB">
              <w:rPr>
                <w:u w:val="single"/>
              </w:rPr>
              <w:t>TECHNICAL SKILLS</w:t>
            </w:r>
          </w:p>
          <w:p w14:paraId="18918B50" w14:textId="44902FE2" w:rsidR="000E0CBC" w:rsidRDefault="000E0CBC" w:rsidP="000E0CBC">
            <w:pPr>
              <w:pStyle w:val="ListParagraph"/>
              <w:numPr>
                <w:ilvl w:val="0"/>
                <w:numId w:val="13"/>
              </w:numPr>
            </w:pPr>
            <w:proofErr w:type="gramStart"/>
            <w:r>
              <w:t>C</w:t>
            </w:r>
            <w:r w:rsidR="001A40C4">
              <w:t>,C++</w:t>
            </w:r>
            <w:proofErr w:type="gramEnd"/>
          </w:p>
          <w:p w14:paraId="229A432C" w14:textId="0ABD66C1" w:rsidR="000E0CBC" w:rsidRDefault="00B33CCB" w:rsidP="001A40C4">
            <w:pPr>
              <w:pStyle w:val="ListParagraph"/>
              <w:numPr>
                <w:ilvl w:val="0"/>
                <w:numId w:val="13"/>
              </w:numPr>
            </w:pPr>
            <w:r>
              <w:t>JAVA</w:t>
            </w:r>
          </w:p>
          <w:p w14:paraId="68064FB7" w14:textId="318BB0AB" w:rsidR="001A40C4" w:rsidRDefault="001A40C4" w:rsidP="001A40C4">
            <w:pPr>
              <w:pStyle w:val="ListParagraph"/>
              <w:numPr>
                <w:ilvl w:val="0"/>
                <w:numId w:val="13"/>
              </w:numPr>
            </w:pPr>
            <w:r>
              <w:t>DSA</w:t>
            </w:r>
          </w:p>
          <w:p w14:paraId="5C032194" w14:textId="77777777" w:rsidR="000E0CBC" w:rsidRDefault="000E0CBC" w:rsidP="000E0CBC">
            <w:pPr>
              <w:pStyle w:val="ListParagraph"/>
              <w:numPr>
                <w:ilvl w:val="0"/>
                <w:numId w:val="13"/>
              </w:numPr>
            </w:pPr>
            <w:r>
              <w:t>PYTHON</w:t>
            </w:r>
          </w:p>
          <w:p w14:paraId="58320F0A" w14:textId="26FED766" w:rsidR="001A40C4" w:rsidRDefault="000E0CBC" w:rsidP="001A40C4">
            <w:pPr>
              <w:pStyle w:val="ListParagraph"/>
              <w:numPr>
                <w:ilvl w:val="0"/>
                <w:numId w:val="13"/>
              </w:numPr>
            </w:pPr>
            <w:proofErr w:type="gramStart"/>
            <w:r>
              <w:t>HTML,CSS</w:t>
            </w:r>
            <w:proofErr w:type="gramEnd"/>
            <w:r>
              <w:t>,JS</w:t>
            </w:r>
          </w:p>
        </w:tc>
        <w:tc>
          <w:tcPr>
            <w:tcW w:w="3863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15D251D" w14:textId="57ABE32B" w:rsidR="00B33CCB" w:rsidRPr="00B33CCB" w:rsidRDefault="00B33CCB" w:rsidP="00B33CCB">
            <w:pPr>
              <w:rPr>
                <w:u w:val="single"/>
              </w:rPr>
            </w:pPr>
            <w:r w:rsidRPr="00B33CCB">
              <w:t xml:space="preserve">           </w:t>
            </w:r>
            <w:r w:rsidRPr="00B33CCB">
              <w:rPr>
                <w:u w:val="single"/>
              </w:rPr>
              <w:t xml:space="preserve"> SOFT SKILLS</w:t>
            </w:r>
          </w:p>
          <w:p w14:paraId="1377C954" w14:textId="6C64FA4B" w:rsidR="000E0CBC" w:rsidRDefault="00B33CCB" w:rsidP="000E0CBC">
            <w:pPr>
              <w:pStyle w:val="ListParagraph"/>
              <w:numPr>
                <w:ilvl w:val="0"/>
                <w:numId w:val="14"/>
              </w:numPr>
            </w:pPr>
            <w:r>
              <w:t>Communication</w:t>
            </w:r>
            <w:r w:rsidR="000E5740">
              <w:t xml:space="preserve"> Skills</w:t>
            </w:r>
          </w:p>
          <w:p w14:paraId="7573550F" w14:textId="77777777" w:rsidR="000E0CBC" w:rsidRDefault="00000000" w:rsidP="000E0CBC">
            <w:pPr>
              <w:pStyle w:val="ListParagraph"/>
              <w:numPr>
                <w:ilvl w:val="0"/>
                <w:numId w:val="14"/>
              </w:numPr>
            </w:pPr>
            <w:sdt>
              <w:sdtPr>
                <w:id w:val="-159004446"/>
                <w:placeholder>
                  <w:docPart w:val="68E4CA7C85E348B58B8AA628EAE2F7EA"/>
                </w:placeholder>
                <w:temporary/>
                <w:showingPlcHdr/>
                <w15:appearance w15:val="hidden"/>
              </w:sdtPr>
              <w:sdtContent>
                <w:r w:rsidR="000E0CBC" w:rsidRPr="0099359E">
                  <w:t>Problem-solving</w:t>
                </w:r>
              </w:sdtContent>
            </w:sdt>
          </w:p>
          <w:p w14:paraId="64930D78" w14:textId="77777777" w:rsidR="000E0CBC" w:rsidRDefault="000E0CBC" w:rsidP="000E0CBC">
            <w:pPr>
              <w:pStyle w:val="ListParagraph"/>
              <w:numPr>
                <w:ilvl w:val="0"/>
                <w:numId w:val="14"/>
              </w:numPr>
            </w:pPr>
            <w:r>
              <w:t>Team management</w:t>
            </w:r>
          </w:p>
          <w:p w14:paraId="78789985" w14:textId="77777777" w:rsidR="000E0CBC" w:rsidRDefault="000E0CBC" w:rsidP="000E0CBC">
            <w:pPr>
              <w:pStyle w:val="ListParagraph"/>
              <w:numPr>
                <w:ilvl w:val="0"/>
                <w:numId w:val="14"/>
              </w:numPr>
            </w:pPr>
            <w:r>
              <w:t>Team work</w:t>
            </w:r>
          </w:p>
          <w:p w14:paraId="45A676DB" w14:textId="77777777" w:rsidR="000E0CBC" w:rsidRPr="009F1D80" w:rsidRDefault="000E0CBC" w:rsidP="009A58BC">
            <w:pP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5E3A58" w14:paraId="7E7A32EC" w14:textId="77777777" w:rsidTr="009A58B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2"/>
        </w:trPr>
        <w:tc>
          <w:tcPr>
            <w:tcW w:w="2160" w:type="dxa"/>
            <w:tcBorders>
              <w:top w:val="single" w:sz="12" w:space="0" w:color="auto"/>
            </w:tcBorders>
          </w:tcPr>
          <w:p w14:paraId="4BA32014" w14:textId="5B94F6CB" w:rsidR="005E3A58" w:rsidRDefault="005E3A58" w:rsidP="005C5DC1">
            <w:pPr>
              <w:pStyle w:val="Heading1"/>
            </w:pPr>
            <w:r>
              <w:t>PROJECTS</w:t>
            </w:r>
          </w:p>
        </w:tc>
        <w:tc>
          <w:tcPr>
            <w:tcW w:w="7906" w:type="dxa"/>
            <w:gridSpan w:val="4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7C4B43A5" w14:textId="77777777" w:rsidR="00A278BD" w:rsidRDefault="00A278BD" w:rsidP="00A278BD">
            <w:pPr>
              <w:pStyle w:val="ListParagraph"/>
              <w:numPr>
                <w:ilvl w:val="0"/>
                <w:numId w:val="17"/>
              </w:numPr>
            </w:pPr>
            <w:r w:rsidRPr="00A278BD">
              <w:t>EVENT MANAGEMENT SYSTEM</w:t>
            </w:r>
          </w:p>
          <w:p w14:paraId="0E99B36B" w14:textId="77777777" w:rsidR="00A278BD" w:rsidRDefault="00A278BD" w:rsidP="005F443C">
            <w:pPr>
              <w:pStyle w:val="ListParagraph"/>
              <w:jc w:val="both"/>
            </w:pPr>
            <w:r w:rsidRPr="00A278BD">
              <w:t xml:space="preserve"> Developed a responsive website leveraging HTML, CSS, PHP, and MySQL</w:t>
            </w:r>
            <w:r>
              <w:t xml:space="preserve">  </w:t>
            </w:r>
          </w:p>
          <w:p w14:paraId="75B46D7A" w14:textId="77777777" w:rsidR="00A278BD" w:rsidRDefault="00A278BD" w:rsidP="005F443C">
            <w:pPr>
              <w:pStyle w:val="ListParagraph"/>
              <w:jc w:val="both"/>
            </w:pPr>
            <w:r>
              <w:t xml:space="preserve"> </w:t>
            </w:r>
            <w:r w:rsidRPr="00A278BD">
              <w:t xml:space="preserve">to manage event registrations like hackathons and workshops, etc. The </w:t>
            </w:r>
            <w:r>
              <w:t xml:space="preserve"> </w:t>
            </w:r>
          </w:p>
          <w:p w14:paraId="2FCF5EF6" w14:textId="77777777" w:rsidR="00A278BD" w:rsidRDefault="00A278BD" w:rsidP="005F443C">
            <w:pPr>
              <w:pStyle w:val="ListParagraph"/>
              <w:jc w:val="both"/>
            </w:pPr>
            <w:r>
              <w:t xml:space="preserve"> </w:t>
            </w:r>
            <w:r w:rsidRPr="00A278BD">
              <w:t xml:space="preserve">system includes role-based access for effective user management. </w:t>
            </w:r>
          </w:p>
          <w:p w14:paraId="4C128B63" w14:textId="417AD710" w:rsidR="005E3A58" w:rsidRPr="000D0545" w:rsidRDefault="00A278BD" w:rsidP="005F443C">
            <w:pPr>
              <w:pStyle w:val="ListParagraph"/>
              <w:jc w:val="both"/>
            </w:pPr>
            <w:r>
              <w:t xml:space="preserve"> </w:t>
            </w:r>
            <w:r w:rsidRPr="00A278BD">
              <w:t>Implemented features for handling events and user management.</w:t>
            </w:r>
          </w:p>
        </w:tc>
      </w:tr>
      <w:tr w:rsidR="000E0CBC" w14:paraId="0C3EE6B0" w14:textId="77777777" w:rsidTr="009A58B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2"/>
        </w:trPr>
        <w:tc>
          <w:tcPr>
            <w:tcW w:w="2160" w:type="dxa"/>
            <w:tcBorders>
              <w:top w:val="single" w:sz="12" w:space="0" w:color="auto"/>
            </w:tcBorders>
          </w:tcPr>
          <w:p w14:paraId="616FD984" w14:textId="77777777" w:rsidR="000E0CBC" w:rsidRDefault="000E0CBC" w:rsidP="005C5DC1">
            <w:pPr>
              <w:pStyle w:val="Heading1"/>
            </w:pPr>
            <w:r>
              <w:t xml:space="preserve">EXPERIENCE </w:t>
            </w:r>
          </w:p>
        </w:tc>
        <w:tc>
          <w:tcPr>
            <w:tcW w:w="7906" w:type="dxa"/>
            <w:gridSpan w:val="4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0135EA4B" w14:textId="05647209" w:rsidR="00B33CCB" w:rsidRPr="00B33CCB" w:rsidRDefault="000E0CBC" w:rsidP="005C5DC1">
            <w:pPr>
              <w:pStyle w:val="ListParagraph"/>
              <w:numPr>
                <w:ilvl w:val="0"/>
                <w:numId w:val="16"/>
              </w:numPr>
            </w:pPr>
            <w:r w:rsidRPr="000D0545">
              <w:t>INDUSTECH SOLUTIONS</w:t>
            </w:r>
            <w:r w:rsidRPr="005C5DC1">
              <w:rPr>
                <w:u w:val="single"/>
              </w:rPr>
              <w:t xml:space="preserve"> (</w:t>
            </w:r>
            <w:r w:rsidRPr="000E0CBC">
              <w:t>Training</w:t>
            </w:r>
            <w:r>
              <w:t>)</w:t>
            </w:r>
          </w:p>
          <w:p w14:paraId="40C2C3C7" w14:textId="77777777" w:rsidR="005C5DC1" w:rsidRDefault="005C5DC1" w:rsidP="005F443C">
            <w:pPr>
              <w:ind w:left="0"/>
              <w:jc w:val="both"/>
            </w:pPr>
            <w:r>
              <w:t xml:space="preserve">                </w:t>
            </w:r>
            <w:r w:rsidR="000E0CBC" w:rsidRPr="000D0545">
              <w:t>Throughout this enriching experience, I have gained valuable</w:t>
            </w:r>
          </w:p>
          <w:p w14:paraId="16F86652" w14:textId="77777777" w:rsidR="00A278BD" w:rsidRDefault="000E0CBC" w:rsidP="005F443C">
            <w:pPr>
              <w:ind w:left="0"/>
              <w:jc w:val="both"/>
            </w:pPr>
            <w:r w:rsidRPr="000D0545">
              <w:t xml:space="preserve"> </w:t>
            </w:r>
            <w:r w:rsidR="005C5DC1">
              <w:t xml:space="preserve">               </w:t>
            </w:r>
            <w:r w:rsidRPr="000D0545">
              <w:t xml:space="preserve">insights, </w:t>
            </w:r>
            <w:r w:rsidR="00A278BD">
              <w:t>improved</w:t>
            </w:r>
            <w:r w:rsidR="005C5DC1">
              <w:t xml:space="preserve"> </w:t>
            </w:r>
            <w:r w:rsidRPr="000D0545">
              <w:t>my skills</w:t>
            </w:r>
            <w:r>
              <w:t xml:space="preserve"> and hands on </w:t>
            </w:r>
            <w:proofErr w:type="gramStart"/>
            <w:r>
              <w:t xml:space="preserve">experience </w:t>
            </w:r>
            <w:r w:rsidRPr="000D0545">
              <w:t>.</w:t>
            </w:r>
            <w:proofErr w:type="gramEnd"/>
            <w:r w:rsidRPr="000D0545">
              <w:t xml:space="preserve"> I am grateful</w:t>
            </w:r>
            <w:r w:rsidR="00A278BD">
              <w:t xml:space="preserve">   </w:t>
            </w:r>
          </w:p>
          <w:p w14:paraId="083E8C32" w14:textId="77777777" w:rsidR="00A278BD" w:rsidRDefault="00A278BD" w:rsidP="005F443C">
            <w:pPr>
              <w:ind w:left="0"/>
              <w:jc w:val="both"/>
            </w:pPr>
            <w:r>
              <w:t xml:space="preserve">                </w:t>
            </w:r>
            <w:r w:rsidR="000E0CBC" w:rsidRPr="000D0545">
              <w:t>for</w:t>
            </w:r>
            <w:r w:rsidR="005C5DC1">
              <w:t xml:space="preserve"> </w:t>
            </w:r>
            <w:r w:rsidR="000E0CBC" w:rsidRPr="000D0545">
              <w:t xml:space="preserve">the mentorship and support received from the </w:t>
            </w:r>
            <w:proofErr w:type="spellStart"/>
            <w:r w:rsidR="000E0CBC" w:rsidRPr="000D0545">
              <w:t>Industech</w:t>
            </w:r>
            <w:proofErr w:type="spellEnd"/>
            <w:r w:rsidR="000E0CBC" w:rsidRPr="000D0545">
              <w:t xml:space="preserve"> team, </w:t>
            </w:r>
          </w:p>
          <w:p w14:paraId="3C4CD7DA" w14:textId="77777777" w:rsidR="005F443C" w:rsidRDefault="00A278BD" w:rsidP="005F443C">
            <w:pPr>
              <w:ind w:left="0"/>
              <w:jc w:val="both"/>
            </w:pPr>
            <w:r>
              <w:t xml:space="preserve">                </w:t>
            </w:r>
            <w:r w:rsidR="000E0CBC" w:rsidRPr="000D0545">
              <w:t>and I</w:t>
            </w:r>
            <w:r w:rsidR="005C5DC1">
              <w:t xml:space="preserve"> </w:t>
            </w:r>
            <w:r w:rsidR="000E0CBC" w:rsidRPr="000D0545">
              <w:t>look forward to applying the</w:t>
            </w:r>
            <w:r w:rsidR="00FA37AB">
              <w:t xml:space="preserve"> </w:t>
            </w:r>
            <w:r w:rsidR="000E0CBC" w:rsidRPr="000D0545">
              <w:t xml:space="preserve">knowledge and expertise gained </w:t>
            </w:r>
            <w:r w:rsidR="005F443C">
              <w:t xml:space="preserve">to  </w:t>
            </w:r>
          </w:p>
          <w:p w14:paraId="4DBAA453" w14:textId="78D0EFB9" w:rsidR="00B33CCB" w:rsidRDefault="005F443C" w:rsidP="005F443C">
            <w:pPr>
              <w:ind w:left="0"/>
              <w:jc w:val="both"/>
            </w:pPr>
            <w:r>
              <w:t xml:space="preserve">                solve the challenges</w:t>
            </w:r>
            <w:r w:rsidR="000E0CBC" w:rsidRPr="000D0545">
              <w:t>.</w:t>
            </w:r>
          </w:p>
        </w:tc>
      </w:tr>
      <w:tr w:rsidR="005F443C" w14:paraId="3A26F5A9" w14:textId="77777777" w:rsidTr="009A58B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2"/>
        </w:trPr>
        <w:tc>
          <w:tcPr>
            <w:tcW w:w="2160" w:type="dxa"/>
            <w:tcBorders>
              <w:top w:val="single" w:sz="12" w:space="0" w:color="auto"/>
            </w:tcBorders>
          </w:tcPr>
          <w:p w14:paraId="1B68EF47" w14:textId="6CAA6DCE" w:rsidR="005F443C" w:rsidRDefault="005F443C" w:rsidP="005C5DC1">
            <w:pPr>
              <w:pStyle w:val="Heading1"/>
            </w:pPr>
            <w:r>
              <w:t>CERTIFICATES</w:t>
            </w:r>
          </w:p>
        </w:tc>
        <w:tc>
          <w:tcPr>
            <w:tcW w:w="7906" w:type="dxa"/>
            <w:gridSpan w:val="4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62C89E13" w14:textId="77777777" w:rsidR="005F443C" w:rsidRDefault="005F443C" w:rsidP="005F443C">
            <w:pPr>
              <w:ind w:left="0"/>
            </w:pPr>
          </w:p>
          <w:p w14:paraId="456520C2" w14:textId="77777777" w:rsidR="005F443C" w:rsidRDefault="005F443C" w:rsidP="005F443C">
            <w:pPr>
              <w:pStyle w:val="ListParagraph"/>
              <w:numPr>
                <w:ilvl w:val="0"/>
                <w:numId w:val="16"/>
              </w:numPr>
            </w:pPr>
            <w:r w:rsidRPr="00B33CCB">
              <w:t xml:space="preserve">TCS </w:t>
            </w:r>
            <w:proofErr w:type="spellStart"/>
            <w:r w:rsidRPr="00B33CCB">
              <w:t>iON</w:t>
            </w:r>
            <w:proofErr w:type="spellEnd"/>
            <w:r w:rsidRPr="00B33CCB">
              <w:t xml:space="preserve"> Career Edge - Young Professional</w:t>
            </w:r>
            <w:r>
              <w:t xml:space="preserve">                             07-06-2024</w:t>
            </w:r>
          </w:p>
          <w:p w14:paraId="53A694DB" w14:textId="77777777" w:rsidR="005F443C" w:rsidRDefault="005F443C" w:rsidP="005F443C">
            <w:pPr>
              <w:ind w:left="0"/>
            </w:pPr>
            <w:r>
              <w:t xml:space="preserve">               </w:t>
            </w:r>
            <w:r w:rsidRPr="00B33CCB">
              <w:t>Completed a comprehensive career enhancement program designed by</w:t>
            </w:r>
          </w:p>
          <w:p w14:paraId="38A9825B" w14:textId="77777777" w:rsidR="005F443C" w:rsidRDefault="005F443C" w:rsidP="005F443C">
            <w:pPr>
              <w:ind w:left="0"/>
            </w:pPr>
            <w:r>
              <w:t xml:space="preserve">              </w:t>
            </w:r>
            <w:r w:rsidRPr="00B33CCB">
              <w:t xml:space="preserve"> TCS </w:t>
            </w:r>
            <w:proofErr w:type="spellStart"/>
            <w:r w:rsidRPr="00B33CCB">
              <w:t>iON</w:t>
            </w:r>
            <w:proofErr w:type="spellEnd"/>
            <w:r w:rsidRPr="00B33CCB">
              <w:t xml:space="preserve">, aimed at equipping young professionals with essential </w:t>
            </w:r>
          </w:p>
          <w:p w14:paraId="23B0367C" w14:textId="19B2BB87" w:rsidR="005F443C" w:rsidRPr="000D0545" w:rsidRDefault="005F443C" w:rsidP="005F443C">
            <w:pPr>
              <w:pStyle w:val="ListParagraph"/>
            </w:pPr>
            <w:r>
              <w:t xml:space="preserve">    </w:t>
            </w:r>
            <w:r w:rsidRPr="00B33CCB">
              <w:t xml:space="preserve">industry </w:t>
            </w:r>
            <w:proofErr w:type="gramStart"/>
            <w:r w:rsidRPr="00B33CCB">
              <w:t>skills</w:t>
            </w:r>
            <w:r>
              <w:t xml:space="preserve"> </w:t>
            </w:r>
            <w:r w:rsidRPr="00B33CCB">
              <w:t>.</w:t>
            </w:r>
            <w:proofErr w:type="gramEnd"/>
            <w:r>
              <w:fldChar w:fldCharType="begin"/>
            </w:r>
            <w:r>
              <w:instrText>HYPERLINK "https://drive.google.com/open?id=1F8zOwxFIQy9rGI3YI5xZ4X4vhBrJDDun&amp;usp=drive_fs"</w:instrText>
            </w:r>
            <w:r>
              <w:fldChar w:fldCharType="separate"/>
            </w:r>
            <w:r w:rsidRPr="000E5740">
              <w:rPr>
                <w:rStyle w:val="Hyperlink"/>
              </w:rPr>
              <w:t>Certificate</w:t>
            </w:r>
            <w:r>
              <w:rPr>
                <w:rStyle w:val="Hyperlink"/>
              </w:rPr>
              <w:fldChar w:fldCharType="end"/>
            </w:r>
          </w:p>
        </w:tc>
      </w:tr>
      <w:tr w:rsidR="000E0CBC" w14:paraId="2DE822EE" w14:textId="77777777" w:rsidTr="009A58BC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4"/>
        </w:trPr>
        <w:tc>
          <w:tcPr>
            <w:tcW w:w="2160" w:type="dxa"/>
            <w:tcBorders>
              <w:top w:val="single" w:sz="12" w:space="0" w:color="auto"/>
            </w:tcBorders>
          </w:tcPr>
          <w:p w14:paraId="0D90524E" w14:textId="77777777" w:rsidR="000E0CBC" w:rsidRDefault="000E0CBC" w:rsidP="009A58BC">
            <w:pPr>
              <w:pStyle w:val="Heading1"/>
            </w:pPr>
            <w:r w:rsidRPr="002D5D45">
              <w:t>ACHIEVEMENTS</w:t>
            </w:r>
          </w:p>
        </w:tc>
        <w:tc>
          <w:tcPr>
            <w:tcW w:w="7906" w:type="dxa"/>
            <w:gridSpan w:val="4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74B2281D" w14:textId="77777777" w:rsidR="000E0CBC" w:rsidRDefault="000E0CBC" w:rsidP="000E0CBC">
            <w:pPr>
              <w:pStyle w:val="ListParagraph"/>
              <w:numPr>
                <w:ilvl w:val="0"/>
                <w:numId w:val="14"/>
              </w:numPr>
            </w:pPr>
            <w:r>
              <w:t xml:space="preserve">Participated </w:t>
            </w:r>
            <w:proofErr w:type="gramStart"/>
            <w:r>
              <w:t>in  a</w:t>
            </w:r>
            <w:proofErr w:type="gramEnd"/>
            <w:r>
              <w:t xml:space="preserve"> Prestigious Fest Called SRUJANA TECH FEST,2023 And Received Great Appreciation From All</w:t>
            </w:r>
          </w:p>
          <w:p w14:paraId="71B9E00F" w14:textId="77777777" w:rsidR="000E0CBC" w:rsidRDefault="000E0CBC" w:rsidP="000E0CBC">
            <w:pPr>
              <w:pStyle w:val="ListParagraph"/>
              <w:numPr>
                <w:ilvl w:val="0"/>
                <w:numId w:val="14"/>
              </w:numPr>
            </w:pPr>
            <w:r>
              <w:t xml:space="preserve">I </w:t>
            </w:r>
            <w:proofErr w:type="gramStart"/>
            <w:r>
              <w:t>got  First</w:t>
            </w:r>
            <w:proofErr w:type="gramEnd"/>
            <w:r>
              <w:t xml:space="preserve"> Place  in TELANGANA STATE SKILLS EXPLORATION EXAMINATION,2020</w:t>
            </w:r>
          </w:p>
          <w:p w14:paraId="02D5A5A6" w14:textId="77777777" w:rsidR="000E0CBC" w:rsidRDefault="000E0CBC" w:rsidP="000E0CBC">
            <w:pPr>
              <w:pStyle w:val="ListParagraph"/>
              <w:numPr>
                <w:ilvl w:val="0"/>
                <w:numId w:val="14"/>
              </w:numPr>
            </w:pPr>
            <w:r>
              <w:t xml:space="preserve">Appreciated for My Participation </w:t>
            </w:r>
            <w:proofErr w:type="gramStart"/>
            <w:r>
              <w:t>In</w:t>
            </w:r>
            <w:proofErr w:type="gramEnd"/>
            <w:r>
              <w:t xml:space="preserve"> a Prominent Test Called STATE LEVEL MATHS TALENT TEST,2019-20</w:t>
            </w:r>
          </w:p>
          <w:p w14:paraId="6D59ED0E" w14:textId="0CAB4BFA" w:rsidR="000E0CBC" w:rsidRDefault="000E0CBC" w:rsidP="00F00DC9">
            <w:pPr>
              <w:pStyle w:val="ListParagraph"/>
              <w:numPr>
                <w:ilvl w:val="0"/>
                <w:numId w:val="14"/>
              </w:numPr>
            </w:pPr>
            <w:r>
              <w:t>Attended The Esteemed Test Called NATIONAL ANVESHIKA EXPERIMENTAL SKILL TEST,2019-20(NAEST)</w:t>
            </w:r>
          </w:p>
        </w:tc>
      </w:tr>
    </w:tbl>
    <w:p w14:paraId="0AB8DD59" w14:textId="18A20E16" w:rsidR="00566C72" w:rsidRPr="000E0CBC" w:rsidRDefault="00566C72" w:rsidP="00F00DC9">
      <w:pPr>
        <w:ind w:left="0"/>
      </w:pPr>
    </w:p>
    <w:sectPr w:rsidR="00566C72" w:rsidRPr="000E0CBC" w:rsidSect="00CB008E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C274DF" w14:textId="77777777" w:rsidR="007F646B" w:rsidRDefault="007F646B" w:rsidP="00F316AD">
      <w:r>
        <w:separator/>
      </w:r>
    </w:p>
  </w:endnote>
  <w:endnote w:type="continuationSeparator" w:id="0">
    <w:p w14:paraId="03D04E20" w14:textId="77777777" w:rsidR="007F646B" w:rsidRDefault="007F646B" w:rsidP="00F316AD">
      <w:r>
        <w:continuationSeparator/>
      </w:r>
    </w:p>
  </w:endnote>
  <w:endnote w:type="continuationNotice" w:id="1">
    <w:p w14:paraId="04E1B2AD" w14:textId="77777777" w:rsidR="007F646B" w:rsidRDefault="007F64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81073C" w14:textId="77777777" w:rsidR="007F646B" w:rsidRDefault="007F646B" w:rsidP="00F316AD">
      <w:r>
        <w:separator/>
      </w:r>
    </w:p>
  </w:footnote>
  <w:footnote w:type="continuationSeparator" w:id="0">
    <w:p w14:paraId="2E7B3B4A" w14:textId="77777777" w:rsidR="007F646B" w:rsidRDefault="007F646B" w:rsidP="00F316AD">
      <w:r>
        <w:continuationSeparator/>
      </w:r>
    </w:p>
  </w:footnote>
  <w:footnote w:type="continuationNotice" w:id="1">
    <w:p w14:paraId="7C472AD8" w14:textId="77777777" w:rsidR="007F646B" w:rsidRDefault="007F646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7230202"/>
    <w:multiLevelType w:val="hybridMultilevel"/>
    <w:tmpl w:val="96327FE8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34E0462B"/>
    <w:multiLevelType w:val="hybridMultilevel"/>
    <w:tmpl w:val="699A95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F3B7B"/>
    <w:multiLevelType w:val="hybridMultilevel"/>
    <w:tmpl w:val="539E2B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264299"/>
    <w:multiLevelType w:val="hybridMultilevel"/>
    <w:tmpl w:val="4140B08C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5D8A3925"/>
    <w:multiLevelType w:val="hybridMultilevel"/>
    <w:tmpl w:val="D8BA06C4"/>
    <w:lvl w:ilvl="0" w:tplc="40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64CD5FBD"/>
    <w:multiLevelType w:val="hybridMultilevel"/>
    <w:tmpl w:val="749ACC64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2"/>
  </w:num>
  <w:num w:numId="12" w16cid:durableId="865288115">
    <w:abstractNumId w:val="10"/>
  </w:num>
  <w:num w:numId="13" w16cid:durableId="477067206">
    <w:abstractNumId w:val="14"/>
  </w:num>
  <w:num w:numId="14" w16cid:durableId="838348553">
    <w:abstractNumId w:val="16"/>
  </w:num>
  <w:num w:numId="15" w16cid:durableId="20791912">
    <w:abstractNumId w:val="13"/>
  </w:num>
  <w:num w:numId="16" w16cid:durableId="1354647124">
    <w:abstractNumId w:val="11"/>
  </w:num>
  <w:num w:numId="17" w16cid:durableId="20828680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F1"/>
    <w:rsid w:val="00003BB9"/>
    <w:rsid w:val="00026691"/>
    <w:rsid w:val="000434BA"/>
    <w:rsid w:val="0006263C"/>
    <w:rsid w:val="00077374"/>
    <w:rsid w:val="000902C1"/>
    <w:rsid w:val="000919DC"/>
    <w:rsid w:val="000B131D"/>
    <w:rsid w:val="000D0545"/>
    <w:rsid w:val="000D7C65"/>
    <w:rsid w:val="000E0CBC"/>
    <w:rsid w:val="000E1D44"/>
    <w:rsid w:val="000E4FB3"/>
    <w:rsid w:val="000E5740"/>
    <w:rsid w:val="0011242E"/>
    <w:rsid w:val="001213BA"/>
    <w:rsid w:val="00136F3E"/>
    <w:rsid w:val="00166381"/>
    <w:rsid w:val="001705BA"/>
    <w:rsid w:val="001864DC"/>
    <w:rsid w:val="001A40C4"/>
    <w:rsid w:val="001B583C"/>
    <w:rsid w:val="001B70CF"/>
    <w:rsid w:val="001C2A37"/>
    <w:rsid w:val="001E52C1"/>
    <w:rsid w:val="002045CB"/>
    <w:rsid w:val="0020696E"/>
    <w:rsid w:val="00222F66"/>
    <w:rsid w:val="002356A2"/>
    <w:rsid w:val="00247C1A"/>
    <w:rsid w:val="00285AC5"/>
    <w:rsid w:val="002B10C3"/>
    <w:rsid w:val="002B6345"/>
    <w:rsid w:val="002D12DA"/>
    <w:rsid w:val="002D4A86"/>
    <w:rsid w:val="002D5D45"/>
    <w:rsid w:val="003019B2"/>
    <w:rsid w:val="00313878"/>
    <w:rsid w:val="00326C03"/>
    <w:rsid w:val="0034687F"/>
    <w:rsid w:val="0034688D"/>
    <w:rsid w:val="003525F5"/>
    <w:rsid w:val="00357ED7"/>
    <w:rsid w:val="00372149"/>
    <w:rsid w:val="003A357D"/>
    <w:rsid w:val="003D771D"/>
    <w:rsid w:val="003E0DDA"/>
    <w:rsid w:val="003F05EF"/>
    <w:rsid w:val="0040233B"/>
    <w:rsid w:val="00412B39"/>
    <w:rsid w:val="00425619"/>
    <w:rsid w:val="0046216D"/>
    <w:rsid w:val="00476DE0"/>
    <w:rsid w:val="00495FD9"/>
    <w:rsid w:val="004A2A78"/>
    <w:rsid w:val="004C171F"/>
    <w:rsid w:val="004C6179"/>
    <w:rsid w:val="004D0C0F"/>
    <w:rsid w:val="004F222B"/>
    <w:rsid w:val="004F2F4E"/>
    <w:rsid w:val="004F5F22"/>
    <w:rsid w:val="00511A6E"/>
    <w:rsid w:val="00522CFE"/>
    <w:rsid w:val="00532EB2"/>
    <w:rsid w:val="005359D7"/>
    <w:rsid w:val="00561949"/>
    <w:rsid w:val="005637EB"/>
    <w:rsid w:val="00566C72"/>
    <w:rsid w:val="00573DA5"/>
    <w:rsid w:val="0057534A"/>
    <w:rsid w:val="005856F0"/>
    <w:rsid w:val="005A1F1C"/>
    <w:rsid w:val="005C5DC1"/>
    <w:rsid w:val="005E3A58"/>
    <w:rsid w:val="005F443C"/>
    <w:rsid w:val="00605A5B"/>
    <w:rsid w:val="00621317"/>
    <w:rsid w:val="0066141D"/>
    <w:rsid w:val="006A01F5"/>
    <w:rsid w:val="006A1B48"/>
    <w:rsid w:val="006B1FC6"/>
    <w:rsid w:val="006C60E6"/>
    <w:rsid w:val="006D2195"/>
    <w:rsid w:val="006E70D3"/>
    <w:rsid w:val="00705ACC"/>
    <w:rsid w:val="00717C72"/>
    <w:rsid w:val="007227F1"/>
    <w:rsid w:val="00741963"/>
    <w:rsid w:val="0075458C"/>
    <w:rsid w:val="007647E9"/>
    <w:rsid w:val="00772539"/>
    <w:rsid w:val="00780956"/>
    <w:rsid w:val="00791510"/>
    <w:rsid w:val="007B0F94"/>
    <w:rsid w:val="007B639F"/>
    <w:rsid w:val="007C605D"/>
    <w:rsid w:val="007D7C54"/>
    <w:rsid w:val="007F646B"/>
    <w:rsid w:val="00802057"/>
    <w:rsid w:val="0083302B"/>
    <w:rsid w:val="0087637A"/>
    <w:rsid w:val="0088028E"/>
    <w:rsid w:val="008B095A"/>
    <w:rsid w:val="008C58C0"/>
    <w:rsid w:val="008E1D8F"/>
    <w:rsid w:val="008E3992"/>
    <w:rsid w:val="008F7B86"/>
    <w:rsid w:val="009021F9"/>
    <w:rsid w:val="009147D9"/>
    <w:rsid w:val="00924022"/>
    <w:rsid w:val="00951C4B"/>
    <w:rsid w:val="00996D37"/>
    <w:rsid w:val="009B6F11"/>
    <w:rsid w:val="009C4F3B"/>
    <w:rsid w:val="009E3C0B"/>
    <w:rsid w:val="009F1D80"/>
    <w:rsid w:val="00A267F8"/>
    <w:rsid w:val="00A278BD"/>
    <w:rsid w:val="00A425B3"/>
    <w:rsid w:val="00A77921"/>
    <w:rsid w:val="00A97B30"/>
    <w:rsid w:val="00AF0801"/>
    <w:rsid w:val="00B27032"/>
    <w:rsid w:val="00B312FC"/>
    <w:rsid w:val="00B33CCB"/>
    <w:rsid w:val="00B575FB"/>
    <w:rsid w:val="00B57CF0"/>
    <w:rsid w:val="00B95E9B"/>
    <w:rsid w:val="00BC5B49"/>
    <w:rsid w:val="00BF3FFF"/>
    <w:rsid w:val="00C00D2B"/>
    <w:rsid w:val="00C1095A"/>
    <w:rsid w:val="00C41261"/>
    <w:rsid w:val="00C55D85"/>
    <w:rsid w:val="00C9344C"/>
    <w:rsid w:val="00CA1480"/>
    <w:rsid w:val="00CA2273"/>
    <w:rsid w:val="00CA7D10"/>
    <w:rsid w:val="00CB008E"/>
    <w:rsid w:val="00CD50FD"/>
    <w:rsid w:val="00CE295E"/>
    <w:rsid w:val="00CE76F3"/>
    <w:rsid w:val="00CF6848"/>
    <w:rsid w:val="00D025DA"/>
    <w:rsid w:val="00D04269"/>
    <w:rsid w:val="00D17EE7"/>
    <w:rsid w:val="00D266D4"/>
    <w:rsid w:val="00D47124"/>
    <w:rsid w:val="00D5682E"/>
    <w:rsid w:val="00D66B17"/>
    <w:rsid w:val="00D74B86"/>
    <w:rsid w:val="00DB0742"/>
    <w:rsid w:val="00DB5D46"/>
    <w:rsid w:val="00DD5D7B"/>
    <w:rsid w:val="00DD5F82"/>
    <w:rsid w:val="00DD6228"/>
    <w:rsid w:val="00E44823"/>
    <w:rsid w:val="00E61199"/>
    <w:rsid w:val="00E61FA3"/>
    <w:rsid w:val="00E62868"/>
    <w:rsid w:val="00E67CDA"/>
    <w:rsid w:val="00E76BE2"/>
    <w:rsid w:val="00E8212E"/>
    <w:rsid w:val="00E839D7"/>
    <w:rsid w:val="00EA07AE"/>
    <w:rsid w:val="00ED6E05"/>
    <w:rsid w:val="00EF45F5"/>
    <w:rsid w:val="00F00B66"/>
    <w:rsid w:val="00F00DC9"/>
    <w:rsid w:val="00F03B21"/>
    <w:rsid w:val="00F316AD"/>
    <w:rsid w:val="00F40269"/>
    <w:rsid w:val="00F4501B"/>
    <w:rsid w:val="00F50300"/>
    <w:rsid w:val="00F84759"/>
    <w:rsid w:val="00FA37AB"/>
    <w:rsid w:val="00FB0F63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FC2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E0CBC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2D5D45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D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5D45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mus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8E4CA7C85E348B58B8AA628EAE2F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79BCE-D1E5-4E80-AB17-AD9941D7B217}"/>
      </w:docPartPr>
      <w:docPartBody>
        <w:p w:rsidR="002D2914" w:rsidRDefault="00694399" w:rsidP="00694399">
          <w:pPr>
            <w:pStyle w:val="68E4CA7C85E348B58B8AA628EAE2F7EA"/>
          </w:pPr>
          <w:r w:rsidRPr="0099359E">
            <w:t>Problem-solving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66"/>
    <w:rsid w:val="00026691"/>
    <w:rsid w:val="00077374"/>
    <w:rsid w:val="000E4FB3"/>
    <w:rsid w:val="001101F2"/>
    <w:rsid w:val="001A40B8"/>
    <w:rsid w:val="002D2914"/>
    <w:rsid w:val="00326C03"/>
    <w:rsid w:val="003E0DDA"/>
    <w:rsid w:val="005637EB"/>
    <w:rsid w:val="005F7F3F"/>
    <w:rsid w:val="00621B3F"/>
    <w:rsid w:val="00694399"/>
    <w:rsid w:val="008577C8"/>
    <w:rsid w:val="0088314B"/>
    <w:rsid w:val="00B0797C"/>
    <w:rsid w:val="00BB2431"/>
    <w:rsid w:val="00E42366"/>
    <w:rsid w:val="00F0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2E74B5" w:themeColor="accent5" w:themeShade="BF"/>
    </w:rPr>
  </w:style>
  <w:style w:type="paragraph" w:customStyle="1" w:styleId="68E4CA7C85E348B58B8AA628EAE2F7EA">
    <w:name w:val="68E4CA7C85E348B58B8AA628EAE2F7EA"/>
    <w:rsid w:val="00694399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inorHAnsi" w:hAnsiTheme="majorHAnsi" w:cs="Times New Roman (Body CS)"/>
      <w:b/>
      <w:color w:val="000000" w:themeColor="text1"/>
      <w:kern w:val="0"/>
      <w:sz w:val="20"/>
      <w:szCs w:val="24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7EC103-55B8-4B86-A388-F90FFBE50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0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2024-06-20T13:14:00Z</dcterms:created>
  <dcterms:modified xsi:type="dcterms:W3CDTF">2024-10-25T04:59:00Z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